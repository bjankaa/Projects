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94327" w14:textId="77777777" w:rsidR="002B3245" w:rsidRDefault="00000000">
      <w:r>
        <w:t xml:space="preserve">Források a </w:t>
      </w:r>
      <w:proofErr w:type="spellStart"/>
      <w:r>
        <w:t>szakdolgfozathoz</w:t>
      </w:r>
      <w:proofErr w:type="spellEnd"/>
    </w:p>
    <w:p w14:paraId="65721717" w14:textId="77777777" w:rsidR="002B3245" w:rsidRDefault="002B3245"/>
    <w:p w14:paraId="64ECCB28" w14:textId="77777777" w:rsidR="002B3245" w:rsidRDefault="00000000">
      <w:hyperlink r:id="rId6" w:history="1">
        <w:r>
          <w:rPr>
            <w:rStyle w:val="Hiperhivatkozs"/>
          </w:rPr>
          <w:t>https://github.com/gorilla/websocket</w:t>
        </w:r>
      </w:hyperlink>
    </w:p>
    <w:p w14:paraId="6B3ABCC2" w14:textId="77777777" w:rsidR="002B3245" w:rsidRDefault="00000000">
      <w:hyperlink r:id="rId7" w:history="1">
        <w:r>
          <w:rPr>
            <w:rStyle w:val="Hiperhivatkozs"/>
          </w:rPr>
          <w:t>https://pkg.go.dev/github.com/gorilla/websocket</w:t>
        </w:r>
      </w:hyperlink>
    </w:p>
    <w:p w14:paraId="476848A6" w14:textId="77777777" w:rsidR="002B3245" w:rsidRDefault="00000000">
      <w:hyperlink r:id="rId8" w:history="1">
        <w:r>
          <w:rPr>
            <w:rStyle w:val="Hiperhivatkozs"/>
          </w:rPr>
          <w:t>https://www.youtube.com/watch?v=pKpKv9MKN-E&amp;t=184s</w:t>
        </w:r>
      </w:hyperlink>
    </w:p>
    <w:p w14:paraId="06B7F0FC" w14:textId="77777777" w:rsidR="002B3245" w:rsidRDefault="002B3245"/>
    <w:p w14:paraId="59A49D81" w14:textId="77777777" w:rsidR="002B3245" w:rsidRDefault="002B3245"/>
    <w:p w14:paraId="67D319CC" w14:textId="77777777" w:rsidR="006913F7" w:rsidRPr="006913F7" w:rsidRDefault="006913F7" w:rsidP="006913F7">
      <w:pPr>
        <w:shd w:val="clear" w:color="auto" w:fill="1F1F1F"/>
        <w:suppressAutoHyphens w:val="0"/>
        <w:autoSpaceDN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</w:pPr>
      <w:proofErr w:type="spellStart"/>
      <w:r w:rsidRPr="006913F7">
        <w:rPr>
          <w:rFonts w:ascii="Consolas" w:eastAsia="Times New Roman" w:hAnsi="Consolas"/>
          <w:color w:val="569CD6"/>
          <w:kern w:val="0"/>
          <w:sz w:val="21"/>
          <w:szCs w:val="21"/>
          <w:lang w:eastAsia="hu-HU"/>
        </w:rPr>
        <w:t>func</w:t>
      </w:r>
      <w:proofErr w:type="spellEnd"/>
      <w:r w:rsidRPr="006913F7"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  <w:t xml:space="preserve"> </w:t>
      </w:r>
      <w:proofErr w:type="spellStart"/>
      <w:proofErr w:type="gramStart"/>
      <w:r w:rsidRPr="006913F7">
        <w:rPr>
          <w:rFonts w:ascii="Consolas" w:eastAsia="Times New Roman" w:hAnsi="Consolas"/>
          <w:color w:val="DCDCAA"/>
          <w:kern w:val="0"/>
          <w:sz w:val="21"/>
          <w:szCs w:val="21"/>
          <w:lang w:eastAsia="hu-HU"/>
        </w:rPr>
        <w:t>CardClicked</w:t>
      </w:r>
      <w:proofErr w:type="spellEnd"/>
      <w:r w:rsidRPr="006913F7"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  <w:t>(</w:t>
      </w:r>
      <w:proofErr w:type="spellStart"/>
      <w:proofErr w:type="gramEnd"/>
      <w:r w:rsidRPr="006913F7">
        <w:rPr>
          <w:rFonts w:ascii="Consolas" w:eastAsia="Times New Roman" w:hAnsi="Consolas"/>
          <w:color w:val="9CDCFE"/>
          <w:kern w:val="0"/>
          <w:sz w:val="21"/>
          <w:szCs w:val="21"/>
          <w:lang w:eastAsia="hu-HU"/>
        </w:rPr>
        <w:t>event</w:t>
      </w:r>
      <w:proofErr w:type="spellEnd"/>
      <w:r w:rsidRPr="006913F7"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  <w:t xml:space="preserve"> </w:t>
      </w:r>
      <w:proofErr w:type="spellStart"/>
      <w:r w:rsidRPr="006913F7">
        <w:rPr>
          <w:rFonts w:ascii="Consolas" w:eastAsia="Times New Roman" w:hAnsi="Consolas"/>
          <w:color w:val="4EC9B0"/>
          <w:kern w:val="0"/>
          <w:sz w:val="21"/>
          <w:szCs w:val="21"/>
          <w:lang w:eastAsia="hu-HU"/>
        </w:rPr>
        <w:t>Event</w:t>
      </w:r>
      <w:proofErr w:type="spellEnd"/>
      <w:r w:rsidRPr="006913F7"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  <w:t xml:space="preserve">, </w:t>
      </w:r>
      <w:r w:rsidRPr="006913F7">
        <w:rPr>
          <w:rFonts w:ascii="Consolas" w:eastAsia="Times New Roman" w:hAnsi="Consolas"/>
          <w:color w:val="9CDCFE"/>
          <w:kern w:val="0"/>
          <w:sz w:val="21"/>
          <w:szCs w:val="21"/>
          <w:lang w:eastAsia="hu-HU"/>
        </w:rPr>
        <w:t>c</w:t>
      </w:r>
      <w:r w:rsidRPr="006913F7"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  <w:t xml:space="preserve"> </w:t>
      </w:r>
      <w:r w:rsidRPr="006913F7">
        <w:rPr>
          <w:rFonts w:ascii="Consolas" w:eastAsia="Times New Roman" w:hAnsi="Consolas"/>
          <w:color w:val="D4D4D4"/>
          <w:kern w:val="0"/>
          <w:sz w:val="21"/>
          <w:szCs w:val="21"/>
          <w:lang w:eastAsia="hu-HU"/>
        </w:rPr>
        <w:t>*</w:t>
      </w:r>
      <w:proofErr w:type="spellStart"/>
      <w:r w:rsidRPr="006913F7">
        <w:rPr>
          <w:rFonts w:ascii="Consolas" w:eastAsia="Times New Roman" w:hAnsi="Consolas"/>
          <w:color w:val="4EC9B0"/>
          <w:kern w:val="0"/>
          <w:sz w:val="21"/>
          <w:szCs w:val="21"/>
          <w:lang w:eastAsia="hu-HU"/>
        </w:rPr>
        <w:t>Client</w:t>
      </w:r>
      <w:proofErr w:type="spellEnd"/>
      <w:r w:rsidRPr="006913F7"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  <w:t xml:space="preserve">) </w:t>
      </w:r>
      <w:proofErr w:type="spellStart"/>
      <w:r w:rsidRPr="006913F7">
        <w:rPr>
          <w:rFonts w:ascii="Consolas" w:eastAsia="Times New Roman" w:hAnsi="Consolas"/>
          <w:color w:val="4EC9B0"/>
          <w:kern w:val="0"/>
          <w:sz w:val="21"/>
          <w:szCs w:val="21"/>
          <w:lang w:eastAsia="hu-HU"/>
        </w:rPr>
        <w:t>error</w:t>
      </w:r>
      <w:proofErr w:type="spellEnd"/>
      <w:r w:rsidRPr="006913F7"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  <w:t xml:space="preserve"> {</w:t>
      </w:r>
    </w:p>
    <w:p w14:paraId="28918632" w14:textId="77777777" w:rsidR="006913F7" w:rsidRPr="006913F7" w:rsidRDefault="006913F7" w:rsidP="006913F7">
      <w:pPr>
        <w:shd w:val="clear" w:color="auto" w:fill="1F1F1F"/>
        <w:suppressAutoHyphens w:val="0"/>
        <w:autoSpaceDN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</w:pPr>
      <w:r w:rsidRPr="006913F7"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  <w:t xml:space="preserve">    </w:t>
      </w:r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/*</w:t>
      </w:r>
    </w:p>
    <w:p w14:paraId="71D5F2E5" w14:textId="77777777" w:rsidR="006913F7" w:rsidRPr="006913F7" w:rsidRDefault="006913F7" w:rsidP="006913F7">
      <w:pPr>
        <w:shd w:val="clear" w:color="auto" w:fill="1F1F1F"/>
        <w:suppressAutoHyphens w:val="0"/>
        <w:autoSpaceDN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</w:pPr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               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type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: "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card_clicked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",</w:t>
      </w:r>
    </w:p>
    <w:p w14:paraId="37D42704" w14:textId="77777777" w:rsidR="006913F7" w:rsidRPr="006913F7" w:rsidRDefault="006913F7" w:rsidP="006913F7">
      <w:pPr>
        <w:shd w:val="clear" w:color="auto" w:fill="1F1F1F"/>
        <w:suppressAutoHyphens w:val="0"/>
        <w:autoSpaceDN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</w:pPr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               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id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: </w:t>
      </w:r>
      <w:proofErr w:type="spellStart"/>
      <w:proofErr w:type="gram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this.gameid</w:t>
      </w:r>
      <w:proofErr w:type="spellEnd"/>
      <w:proofErr w:type="gram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,</w:t>
      </w:r>
    </w:p>
    <w:p w14:paraId="60E9869D" w14:textId="77777777" w:rsidR="006913F7" w:rsidRPr="006913F7" w:rsidRDefault="006913F7" w:rsidP="006913F7">
      <w:pPr>
        <w:shd w:val="clear" w:color="auto" w:fill="1F1F1F"/>
        <w:suppressAutoHyphens w:val="0"/>
        <w:autoSpaceDN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</w:pPr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               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payload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: </w:t>
      </w:r>
      <w:proofErr w:type="gram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{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cardId</w:t>
      </w:r>
      <w:proofErr w:type="spellEnd"/>
      <w:proofErr w:type="gram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},</w:t>
      </w:r>
    </w:p>
    <w:p w14:paraId="79DE1DC8" w14:textId="77777777" w:rsidR="006913F7" w:rsidRPr="006913F7" w:rsidRDefault="006913F7" w:rsidP="006913F7">
      <w:pPr>
        <w:shd w:val="clear" w:color="auto" w:fill="1F1F1F"/>
        <w:suppressAutoHyphens w:val="0"/>
        <w:autoSpaceDN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</w:pPr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    */</w:t>
      </w:r>
    </w:p>
    <w:p w14:paraId="59297F4F" w14:textId="77777777" w:rsidR="006913F7" w:rsidRPr="006913F7" w:rsidRDefault="006913F7" w:rsidP="006913F7">
      <w:pPr>
        <w:shd w:val="clear" w:color="auto" w:fill="1F1F1F"/>
        <w:suppressAutoHyphens w:val="0"/>
        <w:autoSpaceDN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</w:pPr>
      <w:r w:rsidRPr="006913F7"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  <w:t xml:space="preserve">    </w:t>
      </w:r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//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we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need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to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find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the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right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game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by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game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id</w:t>
      </w:r>
      <w:proofErr w:type="spellEnd"/>
    </w:p>
    <w:p w14:paraId="2805EB11" w14:textId="77777777" w:rsidR="006913F7" w:rsidRPr="006913F7" w:rsidRDefault="006913F7" w:rsidP="006913F7">
      <w:pPr>
        <w:shd w:val="clear" w:color="auto" w:fill="1F1F1F"/>
        <w:suppressAutoHyphens w:val="0"/>
        <w:autoSpaceDN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</w:pPr>
      <w:r w:rsidRPr="006913F7"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  <w:t xml:space="preserve">    </w:t>
      </w:r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//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we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need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to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get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the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cardid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out of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the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payload</w:t>
      </w:r>
      <w:proofErr w:type="spellEnd"/>
    </w:p>
    <w:p w14:paraId="0617BE33" w14:textId="77777777" w:rsidR="006913F7" w:rsidRPr="006913F7" w:rsidRDefault="006913F7" w:rsidP="006913F7">
      <w:pPr>
        <w:shd w:val="clear" w:color="auto" w:fill="1F1F1F"/>
        <w:suppressAutoHyphens w:val="0"/>
        <w:autoSpaceDN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</w:pPr>
      <w:r w:rsidRPr="006913F7"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  <w:t xml:space="preserve">    </w:t>
      </w:r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// </w:t>
      </w:r>
      <w:proofErr w:type="gram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GAME :</w:t>
      </w:r>
      <w:proofErr w:type="gram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ROUNDHANDLE (Game,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Client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,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cardid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)</w:t>
      </w:r>
    </w:p>
    <w:p w14:paraId="57E867E4" w14:textId="77777777" w:rsidR="006913F7" w:rsidRPr="006913F7" w:rsidRDefault="006913F7" w:rsidP="006913F7">
      <w:pPr>
        <w:shd w:val="clear" w:color="auto" w:fill="1F1F1F"/>
        <w:suppressAutoHyphens w:val="0"/>
        <w:autoSpaceDN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</w:pPr>
      <w:r w:rsidRPr="006913F7"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  <w:t xml:space="preserve">    </w:t>
      </w:r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/*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set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game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state</w:t>
      </w:r>
      <w:proofErr w:type="spellEnd"/>
    </w:p>
    <w:p w14:paraId="09E68CF8" w14:textId="77777777" w:rsidR="006913F7" w:rsidRPr="006913F7" w:rsidRDefault="006913F7" w:rsidP="006913F7">
      <w:pPr>
        <w:shd w:val="clear" w:color="auto" w:fill="1F1F1F"/>
        <w:suppressAutoHyphens w:val="0"/>
        <w:autoSpaceDN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</w:pPr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       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if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first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player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</w:t>
      </w:r>
    </w:p>
    <w:p w14:paraId="6CBAB239" w14:textId="77777777" w:rsidR="006913F7" w:rsidRPr="006913F7" w:rsidRDefault="006913F7" w:rsidP="006913F7">
      <w:pPr>
        <w:shd w:val="clear" w:color="auto" w:fill="1F1F1F"/>
        <w:suppressAutoHyphens w:val="0"/>
        <w:autoSpaceDN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</w:pPr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           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check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if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move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</w:t>
      </w:r>
      <w:proofErr w:type="spellStart"/>
      <w:proofErr w:type="gram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allowed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?(</w:t>
      </w:r>
      <w:proofErr w:type="spellStart"/>
      <w:proofErr w:type="gram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they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have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that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card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)</w:t>
      </w:r>
    </w:p>
    <w:p w14:paraId="51543462" w14:textId="77777777" w:rsidR="006913F7" w:rsidRPr="006913F7" w:rsidRDefault="006913F7" w:rsidP="006913F7">
      <w:pPr>
        <w:shd w:val="clear" w:color="auto" w:fill="1F1F1F"/>
        <w:suppressAutoHyphens w:val="0"/>
        <w:autoSpaceDN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</w:pPr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           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delete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the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card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from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hand</w:t>
      </w:r>
      <w:proofErr w:type="spellEnd"/>
    </w:p>
    <w:p w14:paraId="266A8139" w14:textId="77777777" w:rsidR="006913F7" w:rsidRPr="006913F7" w:rsidRDefault="006913F7" w:rsidP="006913F7">
      <w:pPr>
        <w:shd w:val="clear" w:color="auto" w:fill="1F1F1F"/>
        <w:suppressAutoHyphens w:val="0"/>
        <w:autoSpaceDN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</w:pPr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           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send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everyone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the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card</w:t>
      </w:r>
      <w:proofErr w:type="spellEnd"/>
    </w:p>
    <w:p w14:paraId="5EEC3794" w14:textId="77777777" w:rsidR="006913F7" w:rsidRPr="006913F7" w:rsidRDefault="006913F7" w:rsidP="006913F7">
      <w:pPr>
        <w:shd w:val="clear" w:color="auto" w:fill="1F1F1F"/>
        <w:suppressAutoHyphens w:val="0"/>
        <w:autoSpaceDN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</w:pPr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           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send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next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client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it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their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turn</w:t>
      </w:r>
      <w:proofErr w:type="spellEnd"/>
    </w:p>
    <w:p w14:paraId="271D1ABC" w14:textId="77777777" w:rsidR="006913F7" w:rsidRPr="006913F7" w:rsidRDefault="006913F7" w:rsidP="006913F7">
      <w:pPr>
        <w:shd w:val="clear" w:color="auto" w:fill="1F1F1F"/>
        <w:suppressAutoHyphens w:val="0"/>
        <w:autoSpaceDN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</w:pPr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           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roundcounter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++ </w:t>
      </w:r>
    </w:p>
    <w:p w14:paraId="22975C57" w14:textId="77777777" w:rsidR="006913F7" w:rsidRPr="006913F7" w:rsidRDefault="006913F7" w:rsidP="006913F7">
      <w:pPr>
        <w:shd w:val="clear" w:color="auto" w:fill="1F1F1F"/>
        <w:suppressAutoHyphens w:val="0"/>
        <w:autoSpaceDN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</w:pPr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       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if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second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player</w:t>
      </w:r>
      <w:proofErr w:type="spellEnd"/>
    </w:p>
    <w:p w14:paraId="23BE385E" w14:textId="77777777" w:rsidR="006913F7" w:rsidRPr="006913F7" w:rsidRDefault="006913F7" w:rsidP="006913F7">
      <w:pPr>
        <w:shd w:val="clear" w:color="auto" w:fill="1F1F1F"/>
        <w:suppressAutoHyphens w:val="0"/>
        <w:autoSpaceDN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</w:pPr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           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check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if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move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</w:t>
      </w:r>
      <w:proofErr w:type="spellStart"/>
      <w:proofErr w:type="gram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allowed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?(</w:t>
      </w:r>
      <w:proofErr w:type="spellStart"/>
      <w:proofErr w:type="gram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they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have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that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card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)</w:t>
      </w:r>
    </w:p>
    <w:p w14:paraId="538541EB" w14:textId="77777777" w:rsidR="006913F7" w:rsidRPr="006913F7" w:rsidRDefault="006913F7" w:rsidP="006913F7">
      <w:pPr>
        <w:shd w:val="clear" w:color="auto" w:fill="1F1F1F"/>
        <w:suppressAutoHyphens w:val="0"/>
        <w:autoSpaceDN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</w:pPr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           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delete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the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card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from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hand</w:t>
      </w:r>
      <w:proofErr w:type="spellEnd"/>
    </w:p>
    <w:p w14:paraId="3A3EB10F" w14:textId="77777777" w:rsidR="006913F7" w:rsidRPr="006913F7" w:rsidRDefault="006913F7" w:rsidP="006913F7">
      <w:pPr>
        <w:shd w:val="clear" w:color="auto" w:fill="1F1F1F"/>
        <w:suppressAutoHyphens w:val="0"/>
        <w:autoSpaceDN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</w:pPr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           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send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everyone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the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card</w:t>
      </w:r>
      <w:proofErr w:type="spellEnd"/>
    </w:p>
    <w:p w14:paraId="121B5A61" w14:textId="77777777" w:rsidR="006913F7" w:rsidRPr="006913F7" w:rsidRDefault="006913F7" w:rsidP="006913F7">
      <w:pPr>
        <w:shd w:val="clear" w:color="auto" w:fill="1F1F1F"/>
        <w:suppressAutoHyphens w:val="0"/>
        <w:autoSpaceDN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</w:pPr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           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send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next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client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it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their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turn</w:t>
      </w:r>
      <w:proofErr w:type="spellEnd"/>
    </w:p>
    <w:p w14:paraId="3E66EB1E" w14:textId="77777777" w:rsidR="006913F7" w:rsidRPr="006913F7" w:rsidRDefault="006913F7" w:rsidP="006913F7">
      <w:pPr>
        <w:shd w:val="clear" w:color="auto" w:fill="1F1F1F"/>
        <w:suppressAutoHyphens w:val="0"/>
        <w:autoSpaceDN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</w:pPr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           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roundcounter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++ </w:t>
      </w:r>
    </w:p>
    <w:p w14:paraId="0D56BA5D" w14:textId="77777777" w:rsidR="006913F7" w:rsidRPr="006913F7" w:rsidRDefault="006913F7" w:rsidP="006913F7">
      <w:pPr>
        <w:shd w:val="clear" w:color="auto" w:fill="1F1F1F"/>
        <w:suppressAutoHyphens w:val="0"/>
        <w:autoSpaceDN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</w:pPr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       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if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third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player</w:t>
      </w:r>
      <w:proofErr w:type="spellEnd"/>
    </w:p>
    <w:p w14:paraId="53383ACE" w14:textId="77777777" w:rsidR="006913F7" w:rsidRPr="006913F7" w:rsidRDefault="006913F7" w:rsidP="006913F7">
      <w:pPr>
        <w:shd w:val="clear" w:color="auto" w:fill="1F1F1F"/>
        <w:suppressAutoHyphens w:val="0"/>
        <w:autoSpaceDN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</w:pPr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           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check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if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move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</w:t>
      </w:r>
      <w:proofErr w:type="spellStart"/>
      <w:proofErr w:type="gram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allowed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?(</w:t>
      </w:r>
      <w:proofErr w:type="spellStart"/>
      <w:proofErr w:type="gram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they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have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that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card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)</w:t>
      </w:r>
    </w:p>
    <w:p w14:paraId="2F34D371" w14:textId="77777777" w:rsidR="006913F7" w:rsidRPr="006913F7" w:rsidRDefault="006913F7" w:rsidP="006913F7">
      <w:pPr>
        <w:shd w:val="clear" w:color="auto" w:fill="1F1F1F"/>
        <w:suppressAutoHyphens w:val="0"/>
        <w:autoSpaceDN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</w:pPr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           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delete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the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card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from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hand</w:t>
      </w:r>
      <w:proofErr w:type="spellEnd"/>
    </w:p>
    <w:p w14:paraId="18A07164" w14:textId="77777777" w:rsidR="006913F7" w:rsidRPr="006913F7" w:rsidRDefault="006913F7" w:rsidP="006913F7">
      <w:pPr>
        <w:shd w:val="clear" w:color="auto" w:fill="1F1F1F"/>
        <w:suppressAutoHyphens w:val="0"/>
        <w:autoSpaceDN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</w:pPr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           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Evaluate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THe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Round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-----&gt; NEXT ROUND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or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FINISH GAME</w:t>
      </w:r>
    </w:p>
    <w:p w14:paraId="5E2ACCE9" w14:textId="77777777" w:rsidR="006913F7" w:rsidRPr="006913F7" w:rsidRDefault="006913F7" w:rsidP="006913F7">
      <w:pPr>
        <w:shd w:val="clear" w:color="auto" w:fill="1F1F1F"/>
        <w:suppressAutoHyphens w:val="0"/>
        <w:autoSpaceDN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</w:pPr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           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send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everyone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the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card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and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evaluiation</w:t>
      </w:r>
      <w:proofErr w:type="spellEnd"/>
    </w:p>
    <w:p w14:paraId="2B0400B4" w14:textId="77777777" w:rsidR="006913F7" w:rsidRPr="006913F7" w:rsidRDefault="006913F7" w:rsidP="006913F7">
      <w:pPr>
        <w:shd w:val="clear" w:color="auto" w:fill="1F1F1F"/>
        <w:suppressAutoHyphens w:val="0"/>
        <w:autoSpaceDN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</w:pPr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           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send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next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client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it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their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turn</w:t>
      </w:r>
      <w:proofErr w:type="spellEnd"/>
    </w:p>
    <w:p w14:paraId="539BCF1C" w14:textId="77777777" w:rsidR="006913F7" w:rsidRPr="006913F7" w:rsidRDefault="006913F7" w:rsidP="006913F7">
      <w:pPr>
        <w:shd w:val="clear" w:color="auto" w:fill="1F1F1F"/>
        <w:suppressAutoHyphens w:val="0"/>
        <w:autoSpaceDN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</w:pPr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            </w:t>
      </w:r>
      <w:proofErr w:type="spellStart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roundcounter</w:t>
      </w:r>
      <w:proofErr w:type="spellEnd"/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 xml:space="preserve"> ++ </w:t>
      </w:r>
    </w:p>
    <w:p w14:paraId="1B653739" w14:textId="77777777" w:rsidR="006913F7" w:rsidRPr="006913F7" w:rsidRDefault="006913F7" w:rsidP="006913F7">
      <w:pPr>
        <w:shd w:val="clear" w:color="auto" w:fill="1F1F1F"/>
        <w:suppressAutoHyphens w:val="0"/>
        <w:autoSpaceDN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</w:pPr>
      <w:r w:rsidRPr="006913F7">
        <w:rPr>
          <w:rFonts w:ascii="Consolas" w:eastAsia="Times New Roman" w:hAnsi="Consolas"/>
          <w:color w:val="6A9955"/>
          <w:kern w:val="0"/>
          <w:sz w:val="21"/>
          <w:szCs w:val="21"/>
          <w:lang w:eastAsia="hu-HU"/>
        </w:rPr>
        <w:t>    // */</w:t>
      </w:r>
      <w:r w:rsidRPr="006913F7"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  <w:t xml:space="preserve"> </w:t>
      </w:r>
    </w:p>
    <w:p w14:paraId="1B3B5347" w14:textId="77777777" w:rsidR="002B3245" w:rsidRDefault="002B3245"/>
    <w:sectPr w:rsidR="002B3245">
      <w:pgSz w:w="11906" w:h="16838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71C99" w14:textId="77777777" w:rsidR="00F1351D" w:rsidRDefault="00F1351D">
      <w:pPr>
        <w:spacing w:after="0" w:line="240" w:lineRule="auto"/>
      </w:pPr>
      <w:r>
        <w:separator/>
      </w:r>
    </w:p>
  </w:endnote>
  <w:endnote w:type="continuationSeparator" w:id="0">
    <w:p w14:paraId="11983644" w14:textId="77777777" w:rsidR="00F1351D" w:rsidRDefault="00F135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6A9C1" w14:textId="77777777" w:rsidR="00F1351D" w:rsidRDefault="00F1351D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473ACAC3" w14:textId="77777777" w:rsidR="00F1351D" w:rsidRDefault="00F135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2B3245"/>
    <w:rsid w:val="002B3245"/>
    <w:rsid w:val="006913F7"/>
    <w:rsid w:val="00D2529B"/>
    <w:rsid w:val="00F13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04BBF"/>
  <w15:docId w15:val="{71E0E610-93F0-46EE-BC0D-B21E5F212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hu-HU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suppressAutoHyphens/>
    </w:pPr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Cmsor2">
    <w:name w:val="heading 2"/>
    <w:basedOn w:val="Norml"/>
    <w:next w:val="Norm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Cmsor7">
    <w:name w:val="heading 7"/>
    <w:basedOn w:val="Norml"/>
    <w:next w:val="Norm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Cmsor8">
    <w:name w:val="heading 8"/>
    <w:basedOn w:val="Norml"/>
    <w:next w:val="Norm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Cmsor9">
    <w:name w:val="heading 9"/>
    <w:basedOn w:val="Norml"/>
    <w:next w:val="Norm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Cmsor2Char">
    <w:name w:val="Címsor 2 Char"/>
    <w:basedOn w:val="Bekezdsalapbettpusa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Cmsor3Char">
    <w:name w:val="Címsor 3 Char"/>
    <w:basedOn w:val="Bekezdsalapbettpusa"/>
    <w:rPr>
      <w:rFonts w:eastAsia="Times New Roman" w:cs="Times New Roman"/>
      <w:color w:val="0F4761"/>
      <w:sz w:val="28"/>
      <w:szCs w:val="28"/>
    </w:rPr>
  </w:style>
  <w:style w:type="character" w:customStyle="1" w:styleId="Cmsor4Char">
    <w:name w:val="Címsor 4 Char"/>
    <w:basedOn w:val="Bekezdsalapbettpusa"/>
    <w:rPr>
      <w:rFonts w:eastAsia="Times New Roman" w:cs="Times New Roman"/>
      <w:i/>
      <w:iCs/>
      <w:color w:val="0F4761"/>
    </w:rPr>
  </w:style>
  <w:style w:type="character" w:customStyle="1" w:styleId="Cmsor5Char">
    <w:name w:val="Címsor 5 Char"/>
    <w:basedOn w:val="Bekezdsalapbettpusa"/>
    <w:rPr>
      <w:rFonts w:eastAsia="Times New Roman" w:cs="Times New Roman"/>
      <w:color w:val="0F4761"/>
    </w:rPr>
  </w:style>
  <w:style w:type="character" w:customStyle="1" w:styleId="Cmsor6Char">
    <w:name w:val="Címsor 6 Char"/>
    <w:basedOn w:val="Bekezdsalapbettpusa"/>
    <w:rPr>
      <w:rFonts w:eastAsia="Times New Roman" w:cs="Times New Roman"/>
      <w:i/>
      <w:iCs/>
      <w:color w:val="595959"/>
    </w:rPr>
  </w:style>
  <w:style w:type="character" w:customStyle="1" w:styleId="Cmsor7Char">
    <w:name w:val="Címsor 7 Char"/>
    <w:basedOn w:val="Bekezdsalapbettpusa"/>
    <w:rPr>
      <w:rFonts w:eastAsia="Times New Roman" w:cs="Times New Roman"/>
      <w:color w:val="595959"/>
    </w:rPr>
  </w:style>
  <w:style w:type="character" w:customStyle="1" w:styleId="Cmsor8Char">
    <w:name w:val="Címsor 8 Char"/>
    <w:basedOn w:val="Bekezdsalapbettpusa"/>
    <w:rPr>
      <w:rFonts w:eastAsia="Times New Roman" w:cs="Times New Roman"/>
      <w:i/>
      <w:iCs/>
      <w:color w:val="272727"/>
    </w:rPr>
  </w:style>
  <w:style w:type="character" w:customStyle="1" w:styleId="Cmsor9Char">
    <w:name w:val="Címsor 9 Char"/>
    <w:basedOn w:val="Bekezdsalapbettpusa"/>
    <w:rPr>
      <w:rFonts w:eastAsia="Times New Roman" w:cs="Times New Roman"/>
      <w:color w:val="272727"/>
    </w:rPr>
  </w:style>
  <w:style w:type="paragraph" w:styleId="Cm">
    <w:name w:val="Title"/>
    <w:basedOn w:val="Norml"/>
    <w:next w:val="Norm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CmChar">
    <w:name w:val="Cím Char"/>
    <w:basedOn w:val="Bekezdsalapbettpusa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Alcm">
    <w:name w:val="Subtitle"/>
    <w:basedOn w:val="Norml"/>
    <w:next w:val="Norm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AlcmChar">
    <w:name w:val="Alcím Char"/>
    <w:basedOn w:val="Bekezdsalapbettpusa"/>
    <w:rPr>
      <w:rFonts w:eastAsia="Times New Roman" w:cs="Times New Roman"/>
      <w:color w:val="595959"/>
      <w:spacing w:val="15"/>
      <w:sz w:val="28"/>
      <w:szCs w:val="28"/>
    </w:rPr>
  </w:style>
  <w:style w:type="paragraph" w:styleId="Idzet">
    <w:name w:val="Quote"/>
    <w:basedOn w:val="Norml"/>
    <w:next w:val="Norml"/>
    <w:pPr>
      <w:spacing w:before="160"/>
      <w:jc w:val="center"/>
    </w:pPr>
    <w:rPr>
      <w:i/>
      <w:iCs/>
      <w:color w:val="404040"/>
    </w:rPr>
  </w:style>
  <w:style w:type="character" w:customStyle="1" w:styleId="IdzetChar">
    <w:name w:val="Idézet Char"/>
    <w:basedOn w:val="Bekezdsalapbettpusa"/>
    <w:rPr>
      <w:i/>
      <w:iCs/>
      <w:color w:val="404040"/>
    </w:rPr>
  </w:style>
  <w:style w:type="paragraph" w:styleId="Listaszerbekezds">
    <w:name w:val="List Paragraph"/>
    <w:basedOn w:val="Norml"/>
    <w:pPr>
      <w:ind w:left="720"/>
      <w:contextualSpacing/>
    </w:pPr>
  </w:style>
  <w:style w:type="character" w:styleId="Erskiemels">
    <w:name w:val="Intense Emphasis"/>
    <w:basedOn w:val="Bekezdsalapbettpusa"/>
    <w:rPr>
      <w:i/>
      <w:iCs/>
      <w:color w:val="0F4761"/>
    </w:rPr>
  </w:style>
  <w:style w:type="paragraph" w:styleId="Kiemeltidzet">
    <w:name w:val="Intense Quote"/>
    <w:basedOn w:val="Norml"/>
    <w:next w:val="Norm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KiemeltidzetChar">
    <w:name w:val="Kiemelt idézet Char"/>
    <w:basedOn w:val="Bekezdsalapbettpusa"/>
    <w:rPr>
      <w:i/>
      <w:iCs/>
      <w:color w:val="0F4761"/>
    </w:rPr>
  </w:style>
  <w:style w:type="character" w:styleId="Ershivatkozs">
    <w:name w:val="Intense Reference"/>
    <w:basedOn w:val="Bekezdsalapbettpusa"/>
    <w:rPr>
      <w:b/>
      <w:bCs/>
      <w:smallCaps/>
      <w:color w:val="0F4761"/>
      <w:spacing w:val="5"/>
    </w:rPr>
  </w:style>
  <w:style w:type="character" w:styleId="Hiperhivatkozs">
    <w:name w:val="Hyperlink"/>
    <w:basedOn w:val="Bekezdsalapbettpusa"/>
    <w:rPr>
      <w:color w:val="467886"/>
      <w:u w:val="single"/>
    </w:rPr>
  </w:style>
  <w:style w:type="character" w:styleId="Feloldatlanmegemlts">
    <w:name w:val="Unresolved Mention"/>
    <w:basedOn w:val="Bekezdsalapbettpus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pKpKv9MKN-E&amp;t=184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pkg.go.dev/github.com/gorilla/websocke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gorilla/websocket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1284</Characters>
  <Application>Microsoft Office Word</Application>
  <DocSecurity>0</DocSecurity>
  <Lines>10</Lines>
  <Paragraphs>2</Paragraphs>
  <ScaleCrop>false</ScaleCrop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Janka Bacso</dc:creator>
  <dc:description/>
  <cp:lastModifiedBy>Janka Bacso</cp:lastModifiedBy>
  <cp:revision>2</cp:revision>
  <dcterms:created xsi:type="dcterms:W3CDTF">2025-12-06T20:03:00Z</dcterms:created>
  <dcterms:modified xsi:type="dcterms:W3CDTF">2025-12-06T20:03:00Z</dcterms:modified>
</cp:coreProperties>
</file>